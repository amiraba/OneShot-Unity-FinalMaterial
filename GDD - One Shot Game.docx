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C6A" w:rsidRPr="00D203AC" w:rsidRDefault="00AB5C6A" w:rsidP="00AB5C6A">
      <w:pPr>
        <w:rPr>
          <w:rFonts w:ascii="Times New Roman" w:hAnsi="Times New Roman" w:cs="Times New Roman"/>
          <w:sz w:val="24"/>
          <w:szCs w:val="24"/>
          <w:u w:val="single"/>
        </w:rPr>
      </w:pPr>
      <w:r w:rsidRPr="00D203AC"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BE65B13" wp14:editId="5F40D7D8">
                <wp:simplePos x="0" y="0"/>
                <wp:positionH relativeFrom="page">
                  <wp:align>left</wp:align>
                </wp:positionH>
                <wp:positionV relativeFrom="paragraph">
                  <wp:posOffset>-1024759</wp:posOffset>
                </wp:positionV>
                <wp:extent cx="7567448" cy="10956750"/>
                <wp:effectExtent l="0" t="0" r="14605" b="1651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7448" cy="1095675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5D2171" w:rsidRDefault="00AB5C6A" w:rsidP="00AB5C6A">
                            <w:pPr>
                              <w:jc w:val="center"/>
                              <w:rPr>
                                <w:color w:val="92CDDC" w:themeColor="accent5" w:themeTint="99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92CDDC" w:themeColor="accent5" w:themeTint="99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color w:val="92CDDC" w:themeColor="accent5" w:themeTint="99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  <w:p w:rsidR="005D2171" w:rsidRPr="00BB4DC6" w:rsidRDefault="005D2171" w:rsidP="005D2171">
                            <w:pPr>
                              <w:jc w:val="center"/>
                              <w:rPr>
                                <w:color w:val="92CDDC" w:themeColor="accent5" w:themeTint="99"/>
                                <w:sz w:val="144"/>
                                <w:szCs w:val="1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631C">
                              <w:rPr>
                                <w:color w:val="92CDDC" w:themeColor="accent5" w:themeTint="99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Game Design Document</w:t>
                            </w:r>
                            <w:r w:rsidR="0003631C">
                              <w:rPr>
                                <w:color w:val="92CDDC" w:themeColor="accent5" w:themeTint="99"/>
                                <w:sz w:val="144"/>
                                <w:szCs w:val="1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proofErr w:type="spellStart"/>
                            <w:r w:rsidR="0003631C">
                              <w:rPr>
                                <w:color w:val="92CDDC" w:themeColor="accent5" w:themeTint="99"/>
                                <w:sz w:val="144"/>
                                <w:szCs w:val="1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OneShotGame</w:t>
                            </w:r>
                            <w:proofErr w:type="spellEnd"/>
                          </w:p>
                          <w:p w:rsidR="005D2171" w:rsidRDefault="00BB4DC6" w:rsidP="00BB4DC6">
                            <w:pPr>
                              <w:jc w:val="center"/>
                              <w:rPr>
                                <w:color w:val="92CDDC" w:themeColor="accent5" w:themeTint="99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92CDDC" w:themeColor="accent5" w:themeTint="99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6F6EA5">
                              <w:rPr>
                                <w:color w:val="92CDDC" w:themeColor="accent5" w:themeTint="99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  <w:p w:rsidR="00AB5C6A" w:rsidRDefault="00AB5C6A" w:rsidP="00BB4DC6">
                            <w:pPr>
                              <w:jc w:val="right"/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Réalisé par </w:t>
                            </w:r>
                            <w:proofErr w:type="gramStart"/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proofErr w:type="gramEnd"/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Ben </w:t>
                            </w:r>
                            <w:proofErr w:type="spellStart"/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Amor</w:t>
                            </w:r>
                            <w:proofErr w:type="spellEnd"/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Wassim</w:t>
                            </w:r>
                            <w:proofErr w:type="spellEnd"/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Ben </w:t>
                            </w:r>
                            <w:proofErr w:type="spellStart"/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Aissa</w:t>
                            </w:r>
                            <w:proofErr w:type="spellEnd"/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Khalil</w:t>
                            </w:r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Ben Achour </w:t>
                            </w:r>
                            <w:proofErr w:type="spellStart"/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Amira</w:t>
                            </w:r>
                            <w:proofErr w:type="spellEnd"/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675BC0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</w:t>
                            </w:r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bacha Mohamed</w:t>
                            </w:r>
                            <w:r w:rsidRPr="005D2171"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Alouane Mohamed Mahdi</w:t>
                            </w:r>
                          </w:p>
                          <w:p w:rsidR="005D2171" w:rsidRDefault="005D2171" w:rsidP="005D2171">
                            <w:pPr>
                              <w:jc w:val="right"/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GL3/2</w:t>
                            </w:r>
                            <w:r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  <w:p w:rsidR="005D2171" w:rsidRDefault="005D2171" w:rsidP="005D2171">
                            <w:pPr>
                              <w:jc w:val="right"/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2015 - 2016</w:t>
                            </w:r>
                          </w:p>
                          <w:p w:rsidR="005D2171" w:rsidRDefault="005D2171" w:rsidP="00AB5C6A">
                            <w:pPr>
                              <w:jc w:val="right"/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D2171" w:rsidRDefault="005D2171" w:rsidP="00AB5C6A">
                            <w:pPr>
                              <w:jc w:val="right"/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D2171" w:rsidRPr="005D2171" w:rsidRDefault="005D2171" w:rsidP="005D2171">
                            <w:pPr>
                              <w:rPr>
                                <w:color w:val="92CDDC" w:themeColor="accent5" w:themeTint="99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BE65B13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0;margin-top:-80.7pt;width:595.85pt;height:862.75pt;z-index:2516597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" fillcolor="#0070c0" strokecolor="white [3212]">
                <v:textbox>
                  <w:txbxContent>
                    <w:p w:rsidR="005D2171" w:rsidRDefault="00AB5C6A" w:rsidP="00AB5C6A">
                      <w:pPr>
                        <w:jc w:val="center"/>
                        <w:rPr>
                          <w:color w:val="92CDDC" w:themeColor="accent5" w:themeTint="99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92CDDC" w:themeColor="accent5" w:themeTint="99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color w:val="92CDDC" w:themeColor="accent5" w:themeTint="99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  <w:p w:rsidR="005D2171" w:rsidRPr="00BB4DC6" w:rsidRDefault="005D2171" w:rsidP="005D2171">
                      <w:pPr>
                        <w:jc w:val="center"/>
                        <w:rPr>
                          <w:color w:val="92CDDC" w:themeColor="accent5" w:themeTint="99"/>
                          <w:sz w:val="144"/>
                          <w:szCs w:val="1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631C">
                        <w:rPr>
                          <w:color w:val="92CDDC" w:themeColor="accent5" w:themeTint="99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Game Design Document</w:t>
                      </w:r>
                      <w:r w:rsidR="0003631C">
                        <w:rPr>
                          <w:color w:val="92CDDC" w:themeColor="accent5" w:themeTint="99"/>
                          <w:sz w:val="144"/>
                          <w:szCs w:val="1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OneShotGame</w:t>
                      </w:r>
                    </w:p>
                    <w:p w:rsidR="005D2171" w:rsidRDefault="00BB4DC6" w:rsidP="00BB4DC6">
                      <w:pPr>
                        <w:jc w:val="center"/>
                        <w:rPr>
                          <w:color w:val="92CDDC" w:themeColor="accent5" w:themeTint="99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92CDDC" w:themeColor="accent5" w:themeTint="99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6F6EA5">
                        <w:rPr>
                          <w:color w:val="92CDDC" w:themeColor="accent5" w:themeTint="99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  <w:p w:rsidR="00AB5C6A" w:rsidRDefault="00AB5C6A" w:rsidP="00BB4DC6">
                      <w:pPr>
                        <w:jc w:val="right"/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2171"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Réalisé par :</w:t>
                      </w:r>
                      <w:r w:rsidRPr="005D2171"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Ben Amor Wassim</w:t>
                      </w:r>
                      <w:r w:rsidRPr="005D2171"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Ben Aissa Khalil</w:t>
                      </w:r>
                      <w:r w:rsidRPr="005D2171"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Ben Achour Amira</w:t>
                      </w:r>
                      <w:r w:rsidRPr="005D2171"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675BC0"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</w:t>
                      </w:r>
                      <w:r w:rsidRPr="005D2171"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bacha Mohamed</w:t>
                      </w:r>
                      <w:r w:rsidRPr="005D2171"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Alouane Mohamed Mahdi</w:t>
                      </w:r>
                    </w:p>
                    <w:p w:rsidR="005D2171" w:rsidRDefault="005D2171" w:rsidP="005D2171">
                      <w:pPr>
                        <w:jc w:val="right"/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GL3/2</w:t>
                      </w:r>
                      <w:r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  <w:p w:rsidR="005D2171" w:rsidRDefault="005D2171" w:rsidP="005D2171">
                      <w:pPr>
                        <w:jc w:val="right"/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2015 - 2016</w:t>
                      </w:r>
                    </w:p>
                    <w:p w:rsidR="005D2171" w:rsidRDefault="005D2171" w:rsidP="00AB5C6A">
                      <w:pPr>
                        <w:jc w:val="right"/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D2171" w:rsidRDefault="005D2171" w:rsidP="00AB5C6A">
                      <w:pPr>
                        <w:jc w:val="right"/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D2171" w:rsidRPr="005D2171" w:rsidRDefault="005D2171" w:rsidP="005D2171">
                      <w:pPr>
                        <w:rPr>
                          <w:color w:val="92CDDC" w:themeColor="accent5" w:themeTint="99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B5C6A" w:rsidRPr="00D203AC" w:rsidRDefault="00AB5C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24D01" w:rsidRPr="00D203AC" w:rsidRDefault="00D24D01">
      <w:pPr>
        <w:rPr>
          <w:rFonts w:ascii="Times New Roman" w:hAnsi="Times New Roman" w:cs="Times New Roman"/>
          <w:sz w:val="24"/>
          <w:szCs w:val="24"/>
        </w:rPr>
      </w:pP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lastRenderedPageBreak/>
        <w:t>Nom du jeu</w:t>
      </w:r>
      <w:r w:rsidRPr="00D203AC">
        <w:rPr>
          <w:rFonts w:ascii="Times New Roman" w:hAnsi="Times New Roman" w:cs="Times New Roman"/>
          <w:color w:val="4F81BD" w:themeColor="accent1"/>
          <w:sz w:val="24"/>
          <w:szCs w:val="24"/>
        </w:rPr>
        <w:t> </w:t>
      </w:r>
      <w:r w:rsidRPr="00D203A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203AC">
        <w:rPr>
          <w:rFonts w:ascii="Times New Roman" w:hAnsi="Times New Roman" w:cs="Times New Roman"/>
          <w:sz w:val="24"/>
          <w:szCs w:val="24"/>
        </w:rPr>
        <w:t>OneShotGame</w:t>
      </w:r>
      <w:proofErr w:type="spellEnd"/>
    </w:p>
    <w:p w:rsidR="00DA7C20" w:rsidRPr="00D203AC" w:rsidRDefault="00D24D01">
      <w:pPr>
        <w:rPr>
          <w:rFonts w:ascii="Times New Roman" w:hAnsi="Times New Roman" w:cs="Times New Roman"/>
          <w:sz w:val="24"/>
          <w:szCs w:val="24"/>
        </w:rPr>
      </w:pP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Genre</w:t>
      </w:r>
      <w:r w:rsidR="00366629" w:rsidRPr="00D203AC">
        <w:rPr>
          <w:rFonts w:ascii="Times New Roman" w:hAnsi="Times New Roman" w:cs="Times New Roman"/>
          <w:color w:val="4F81BD" w:themeColor="accent1"/>
          <w:sz w:val="24"/>
          <w:szCs w:val="24"/>
        </w:rPr>
        <w:t> </w:t>
      </w:r>
      <w:r w:rsidR="00366629" w:rsidRPr="00D203AC">
        <w:rPr>
          <w:rFonts w:ascii="Times New Roman" w:hAnsi="Times New Roman" w:cs="Times New Roman"/>
          <w:sz w:val="24"/>
          <w:szCs w:val="24"/>
        </w:rPr>
        <w:t>: Casse-tête</w:t>
      </w:r>
    </w:p>
    <w:p w:rsidR="00657A6E" w:rsidRDefault="00657A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Plateforme</w:t>
      </w:r>
      <w:r w:rsidR="00D24D01" w:rsidRPr="00D203AC">
        <w:rPr>
          <w:rFonts w:ascii="Times New Roman" w:hAnsi="Times New Roman" w:cs="Times New Roman"/>
          <w:color w:val="4F81BD" w:themeColor="accent1"/>
          <w:sz w:val="24"/>
          <w:szCs w:val="24"/>
        </w:rPr>
        <w:t> </w:t>
      </w:r>
      <w:r w:rsidR="00D24D01" w:rsidRPr="00D203AC">
        <w:rPr>
          <w:rFonts w:ascii="Times New Roman" w:hAnsi="Times New Roman" w:cs="Times New Roman"/>
          <w:sz w:val="24"/>
          <w:szCs w:val="24"/>
        </w:rPr>
        <w:t xml:space="preserve">: Smartphone </w:t>
      </w:r>
      <w:proofErr w:type="spellStart"/>
      <w:r w:rsidR="00D24D01" w:rsidRPr="00D203AC">
        <w:rPr>
          <w:rFonts w:ascii="Times New Roman" w:hAnsi="Times New Roman" w:cs="Times New Roman"/>
          <w:sz w:val="24"/>
          <w:szCs w:val="24"/>
        </w:rPr>
        <w:t>Android</w:t>
      </w:r>
      <w:proofErr w:type="spellEnd"/>
    </w:p>
    <w:p w:rsidR="00657A6E" w:rsidRPr="00657A6E" w:rsidRDefault="00657A6E">
      <w:pPr>
        <w:rPr>
          <w:rFonts w:ascii="Times New Roman" w:hAnsi="Times New Roman" w:cs="Times New Roman"/>
          <w:sz w:val="24"/>
          <w:szCs w:val="24"/>
          <w:u w:val="single"/>
        </w:rPr>
      </w:pP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Target</w:t>
      </w:r>
      <w:r w:rsidRPr="00D203AC">
        <w:rPr>
          <w:rFonts w:ascii="Times New Roman" w:hAnsi="Times New Roman" w:cs="Times New Roman"/>
          <w:color w:val="4F81BD" w:themeColor="accent1"/>
          <w:sz w:val="24"/>
          <w:szCs w:val="24"/>
        </w:rPr>
        <w:t> </w:t>
      </w:r>
      <w:r w:rsidRPr="00D203A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Jeunes</w:t>
      </w:r>
    </w:p>
    <w:p w:rsidR="00D24D01" w:rsidRPr="00D203AC" w:rsidRDefault="00D24D01">
      <w:pPr>
        <w:rPr>
          <w:rFonts w:ascii="Times New Roman" w:hAnsi="Times New Roman" w:cs="Times New Roman"/>
          <w:sz w:val="24"/>
          <w:szCs w:val="24"/>
        </w:rPr>
      </w:pP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Temps de jeu estim</w:t>
      </w:r>
      <w:r w:rsidRPr="005832A6">
        <w:rPr>
          <w:rFonts w:ascii="Jokerman" w:eastAsia="Adobe Gothic Std B" w:hAnsi="Jokerman" w:cs="Calibri"/>
          <w:color w:val="4F81BD" w:themeColor="accent1"/>
          <w:sz w:val="36"/>
          <w:szCs w:val="36"/>
        </w:rPr>
        <w:t>é</w:t>
      </w:r>
      <w:r w:rsidRPr="00D203AC">
        <w:rPr>
          <w:rFonts w:ascii="Times New Roman" w:hAnsi="Times New Roman" w:cs="Times New Roman"/>
          <w:color w:val="4F81BD" w:themeColor="accent1"/>
          <w:sz w:val="24"/>
          <w:szCs w:val="24"/>
        </w:rPr>
        <w:t> </w:t>
      </w:r>
      <w:r w:rsidRPr="00D203AC">
        <w:rPr>
          <w:rFonts w:ascii="Times New Roman" w:hAnsi="Times New Roman" w:cs="Times New Roman"/>
          <w:sz w:val="24"/>
          <w:szCs w:val="24"/>
        </w:rPr>
        <w:t>: 30 minutes</w:t>
      </w:r>
    </w:p>
    <w:p w:rsidR="003D2B71" w:rsidRPr="00D203AC" w:rsidRDefault="00457395">
      <w:pPr>
        <w:rPr>
          <w:rFonts w:ascii="Times New Roman" w:hAnsi="Times New Roman" w:cs="Times New Roman"/>
          <w:sz w:val="24"/>
          <w:szCs w:val="24"/>
        </w:rPr>
      </w:pP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Sc</w:t>
      </w:r>
      <w:r w:rsidRPr="005832A6">
        <w:rPr>
          <w:rFonts w:ascii="Jokerman" w:eastAsia="Adobe Gothic Std B" w:hAnsi="Jokerman" w:cs="Calibri"/>
          <w:color w:val="4F81BD" w:themeColor="accent1"/>
          <w:sz w:val="36"/>
          <w:szCs w:val="36"/>
        </w:rPr>
        <w:t>é</w:t>
      </w: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nario</w:t>
      </w:r>
      <w:r w:rsidRPr="00D203AC">
        <w:rPr>
          <w:rFonts w:ascii="Times New Roman" w:hAnsi="Times New Roman" w:cs="Times New Roman"/>
          <w:color w:val="4F81BD" w:themeColor="accent1"/>
          <w:sz w:val="24"/>
          <w:szCs w:val="24"/>
        </w:rPr>
        <w:t> </w:t>
      </w:r>
      <w:proofErr w:type="gramStart"/>
      <w:r w:rsidRPr="00D203AC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5C647C" w:rsidRPr="00D203AC">
        <w:rPr>
          <w:rFonts w:ascii="Times New Roman" w:hAnsi="Times New Roman" w:cs="Times New Roman"/>
          <w:sz w:val="24"/>
          <w:szCs w:val="24"/>
          <w:u w:val="single"/>
        </w:rPr>
        <w:br/>
      </w:r>
      <w:r w:rsidR="003D2B71" w:rsidRPr="00D203AC">
        <w:rPr>
          <w:rFonts w:ascii="Times New Roman" w:hAnsi="Times New Roman" w:cs="Times New Roman"/>
          <w:sz w:val="24"/>
          <w:szCs w:val="24"/>
        </w:rPr>
        <w:t xml:space="preserve">Dans le cadre d’une recherche scientifique, Mr </w:t>
      </w:r>
      <w:proofErr w:type="spellStart"/>
      <w:r w:rsidR="003D2B71" w:rsidRPr="00D203AC">
        <w:rPr>
          <w:rFonts w:ascii="Times New Roman" w:hAnsi="Times New Roman" w:cs="Times New Roman"/>
          <w:sz w:val="24"/>
          <w:szCs w:val="24"/>
        </w:rPr>
        <w:t>Parathalane</w:t>
      </w:r>
      <w:proofErr w:type="spellEnd"/>
      <w:r w:rsidR="003D2B71" w:rsidRPr="00D203AC">
        <w:rPr>
          <w:rFonts w:ascii="Times New Roman" w:hAnsi="Times New Roman" w:cs="Times New Roman"/>
          <w:sz w:val="24"/>
          <w:szCs w:val="24"/>
        </w:rPr>
        <w:t xml:space="preserve"> a commis une erreur f</w:t>
      </w:r>
      <w:r w:rsidR="00DC5D2B" w:rsidRPr="00D203AC">
        <w:rPr>
          <w:rFonts w:ascii="Times New Roman" w:hAnsi="Times New Roman" w:cs="Times New Roman"/>
          <w:sz w:val="24"/>
          <w:szCs w:val="24"/>
        </w:rPr>
        <w:t>atale</w:t>
      </w:r>
      <w:r w:rsidR="003D2B71" w:rsidRPr="00D203AC">
        <w:rPr>
          <w:rFonts w:ascii="Times New Roman" w:hAnsi="Times New Roman" w:cs="Times New Roman"/>
          <w:sz w:val="24"/>
          <w:szCs w:val="24"/>
        </w:rPr>
        <w:t xml:space="preserve"> qui a engendré un type d’ADN qui menace désormais l’existence de </w:t>
      </w:r>
      <w:r w:rsidR="00DC5D2B" w:rsidRPr="00D203AC">
        <w:rPr>
          <w:rFonts w:ascii="Times New Roman" w:hAnsi="Times New Roman" w:cs="Times New Roman"/>
          <w:sz w:val="24"/>
          <w:szCs w:val="24"/>
        </w:rPr>
        <w:t xml:space="preserve">toute </w:t>
      </w:r>
      <w:r w:rsidR="003D2B71" w:rsidRPr="00D203AC">
        <w:rPr>
          <w:rFonts w:ascii="Times New Roman" w:hAnsi="Times New Roman" w:cs="Times New Roman"/>
          <w:sz w:val="24"/>
          <w:szCs w:val="24"/>
        </w:rPr>
        <w:t xml:space="preserve">l’humanité. Pour cela, Mr </w:t>
      </w:r>
      <w:proofErr w:type="spellStart"/>
      <w:r w:rsidR="003D2B71" w:rsidRPr="00D203AC">
        <w:rPr>
          <w:rFonts w:ascii="Times New Roman" w:hAnsi="Times New Roman" w:cs="Times New Roman"/>
          <w:sz w:val="24"/>
          <w:szCs w:val="24"/>
        </w:rPr>
        <w:t>Parathalane</w:t>
      </w:r>
      <w:proofErr w:type="spellEnd"/>
      <w:r w:rsidR="0050753F" w:rsidRPr="00D203AC">
        <w:rPr>
          <w:rFonts w:ascii="Times New Roman" w:hAnsi="Times New Roman" w:cs="Times New Roman"/>
          <w:sz w:val="24"/>
          <w:szCs w:val="24"/>
        </w:rPr>
        <w:t xml:space="preserve"> a décidé d’utiliser</w:t>
      </w:r>
      <w:r w:rsidR="003D2B71" w:rsidRPr="00D203AC">
        <w:rPr>
          <w:rFonts w:ascii="Times New Roman" w:hAnsi="Times New Roman" w:cs="Times New Roman"/>
          <w:sz w:val="24"/>
          <w:szCs w:val="24"/>
        </w:rPr>
        <w:t xml:space="preserve"> une arme quadridimensionnelle</w:t>
      </w:r>
      <w:r w:rsidR="0050753F" w:rsidRPr="00D203AC">
        <w:rPr>
          <w:rFonts w:ascii="Times New Roman" w:hAnsi="Times New Roman" w:cs="Times New Roman"/>
          <w:sz w:val="24"/>
          <w:szCs w:val="24"/>
        </w:rPr>
        <w:t xml:space="preserve"> qu’il a inventé auparavant mais qui </w:t>
      </w:r>
      <w:r w:rsidR="00DC5D2B" w:rsidRPr="00D203AC">
        <w:rPr>
          <w:rFonts w:ascii="Times New Roman" w:hAnsi="Times New Roman" w:cs="Times New Roman"/>
          <w:sz w:val="24"/>
          <w:szCs w:val="24"/>
        </w:rPr>
        <w:t xml:space="preserve">n’est jamais sortie de </w:t>
      </w:r>
      <w:r w:rsidR="0050753F" w:rsidRPr="00D203AC">
        <w:rPr>
          <w:rFonts w:ascii="Times New Roman" w:hAnsi="Times New Roman" w:cs="Times New Roman"/>
          <w:sz w:val="24"/>
          <w:szCs w:val="24"/>
        </w:rPr>
        <w:t xml:space="preserve">son laboratoire à cause de </w:t>
      </w:r>
      <w:r w:rsidR="00DC5D2B" w:rsidRPr="00D203AC">
        <w:rPr>
          <w:rFonts w:ascii="Times New Roman" w:hAnsi="Times New Roman" w:cs="Times New Roman"/>
          <w:sz w:val="24"/>
          <w:szCs w:val="24"/>
        </w:rPr>
        <w:t>caractère viral, sinon elle aurait été</w:t>
      </w:r>
      <w:r w:rsidR="003D2B71" w:rsidRPr="00D203AC">
        <w:rPr>
          <w:rFonts w:ascii="Times New Roman" w:hAnsi="Times New Roman" w:cs="Times New Roman"/>
          <w:sz w:val="24"/>
          <w:szCs w:val="24"/>
        </w:rPr>
        <w:t xml:space="preserve"> la plus </w:t>
      </w:r>
      <w:r w:rsidR="00DC5D2B" w:rsidRPr="00D203AC">
        <w:rPr>
          <w:rFonts w:ascii="Times New Roman" w:hAnsi="Times New Roman" w:cs="Times New Roman"/>
          <w:sz w:val="24"/>
          <w:szCs w:val="24"/>
        </w:rPr>
        <w:t>destructive</w:t>
      </w:r>
      <w:r w:rsidR="003D2B71" w:rsidRPr="00D203AC">
        <w:rPr>
          <w:rFonts w:ascii="Times New Roman" w:hAnsi="Times New Roman" w:cs="Times New Roman"/>
          <w:sz w:val="24"/>
          <w:szCs w:val="24"/>
        </w:rPr>
        <w:t xml:space="preserve"> qu’on a jamais vue sur terre</w:t>
      </w:r>
      <w:r w:rsidR="00DC5D2B" w:rsidRPr="00D203AC">
        <w:rPr>
          <w:rFonts w:ascii="Times New Roman" w:hAnsi="Times New Roman" w:cs="Times New Roman"/>
          <w:sz w:val="24"/>
          <w:szCs w:val="24"/>
        </w:rPr>
        <w:t>. Il met alors son arme en marche a</w:t>
      </w:r>
      <w:r w:rsidR="0050753F" w:rsidRPr="00D203AC">
        <w:rPr>
          <w:rFonts w:ascii="Times New Roman" w:hAnsi="Times New Roman" w:cs="Times New Roman"/>
          <w:sz w:val="24"/>
          <w:szCs w:val="24"/>
        </w:rPr>
        <w:t>fin d’</w:t>
      </w:r>
      <w:r w:rsidR="00DC5D2B" w:rsidRPr="00D203AC">
        <w:rPr>
          <w:rFonts w:ascii="Times New Roman" w:hAnsi="Times New Roman" w:cs="Times New Roman"/>
          <w:sz w:val="24"/>
          <w:szCs w:val="24"/>
        </w:rPr>
        <w:t>anéantir l</w:t>
      </w:r>
      <w:r w:rsidR="0050753F" w:rsidRPr="00D203AC">
        <w:rPr>
          <w:rFonts w:ascii="Times New Roman" w:hAnsi="Times New Roman" w:cs="Times New Roman"/>
          <w:sz w:val="24"/>
          <w:szCs w:val="24"/>
        </w:rPr>
        <w:t>es mutants malveillants</w:t>
      </w:r>
      <w:r w:rsidR="00DC5D2B" w:rsidRPr="00D203AC">
        <w:rPr>
          <w:rFonts w:ascii="Times New Roman" w:hAnsi="Times New Roman" w:cs="Times New Roman"/>
          <w:sz w:val="24"/>
          <w:szCs w:val="24"/>
        </w:rPr>
        <w:t xml:space="preserve"> éparpillés dans son local avant qu’ils le quittent</w:t>
      </w:r>
      <w:r w:rsidR="003D2B71" w:rsidRPr="00D203AC">
        <w:rPr>
          <w:rFonts w:ascii="Times New Roman" w:hAnsi="Times New Roman" w:cs="Times New Roman"/>
          <w:sz w:val="24"/>
          <w:szCs w:val="24"/>
        </w:rPr>
        <w:t>.</w:t>
      </w:r>
      <w:r w:rsidR="0050753F" w:rsidRPr="00D203AC">
        <w:rPr>
          <w:rFonts w:ascii="Times New Roman" w:hAnsi="Times New Roman" w:cs="Times New Roman"/>
          <w:sz w:val="24"/>
          <w:szCs w:val="24"/>
        </w:rPr>
        <w:t xml:space="preserve"> Cependant, il se trouve face à des obstacles</w:t>
      </w:r>
      <w:r w:rsidR="003D2B71" w:rsidRPr="00D203AC">
        <w:rPr>
          <w:rFonts w:ascii="Times New Roman" w:hAnsi="Times New Roman" w:cs="Times New Roman"/>
          <w:sz w:val="24"/>
          <w:szCs w:val="24"/>
        </w:rPr>
        <w:t xml:space="preserve"> </w:t>
      </w:r>
      <w:r w:rsidR="00DC5D2B" w:rsidRPr="00D203AC">
        <w:rPr>
          <w:rFonts w:ascii="Times New Roman" w:hAnsi="Times New Roman" w:cs="Times New Roman"/>
          <w:sz w:val="24"/>
          <w:szCs w:val="24"/>
        </w:rPr>
        <w:t>dans son laboratoire qu’il doit dépasser.</w:t>
      </w:r>
    </w:p>
    <w:p w:rsidR="00D24D01" w:rsidRPr="00D203AC" w:rsidRDefault="00D24D01" w:rsidP="00CC5749">
      <w:pPr>
        <w:rPr>
          <w:rFonts w:ascii="Times New Roman" w:hAnsi="Times New Roman" w:cs="Times New Roman"/>
          <w:sz w:val="24"/>
          <w:szCs w:val="24"/>
          <w:u w:val="single"/>
        </w:rPr>
      </w:pP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L’environnement</w:t>
      </w:r>
      <w:r w:rsidRPr="00D203AC">
        <w:rPr>
          <w:rFonts w:ascii="Times New Roman" w:hAnsi="Times New Roman" w:cs="Times New Roman"/>
          <w:color w:val="4F81BD" w:themeColor="accent1"/>
          <w:sz w:val="24"/>
          <w:szCs w:val="24"/>
        </w:rPr>
        <w:t> </w:t>
      </w:r>
      <w:r w:rsidRPr="00D203AC">
        <w:rPr>
          <w:rFonts w:ascii="Times New Roman" w:hAnsi="Times New Roman" w:cs="Times New Roman"/>
          <w:sz w:val="24"/>
          <w:szCs w:val="24"/>
        </w:rPr>
        <w:t>:</w:t>
      </w:r>
      <w:r w:rsidR="005832A6">
        <w:rPr>
          <w:rFonts w:ascii="Times New Roman" w:hAnsi="Times New Roman" w:cs="Times New Roman"/>
          <w:sz w:val="24"/>
          <w:szCs w:val="24"/>
        </w:rPr>
        <w:br/>
        <w:t>T</w:t>
      </w:r>
      <w:r w:rsidRPr="00D203AC">
        <w:rPr>
          <w:rFonts w:ascii="Times New Roman" w:hAnsi="Times New Roman" w:cs="Times New Roman"/>
          <w:sz w:val="24"/>
          <w:szCs w:val="24"/>
        </w:rPr>
        <w:t xml:space="preserve">out se passera dans le laboratoire </w:t>
      </w:r>
      <w:r w:rsidR="00CC5749">
        <w:rPr>
          <w:rFonts w:ascii="Times New Roman" w:hAnsi="Times New Roman" w:cs="Times New Roman"/>
          <w:sz w:val="24"/>
          <w:szCs w:val="24"/>
        </w:rPr>
        <w:t>du docteur</w:t>
      </w:r>
      <w:r w:rsidRPr="00D20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3AC">
        <w:rPr>
          <w:rFonts w:ascii="Times New Roman" w:hAnsi="Times New Roman" w:cs="Times New Roman"/>
          <w:sz w:val="24"/>
          <w:szCs w:val="24"/>
        </w:rPr>
        <w:t>Parathalan</w:t>
      </w:r>
      <w:r w:rsidR="00AE15DC">
        <w:rPr>
          <w:rFonts w:ascii="Times New Roman" w:hAnsi="Times New Roman" w:cs="Times New Roman"/>
          <w:sz w:val="24"/>
          <w:szCs w:val="24"/>
        </w:rPr>
        <w:t>e</w:t>
      </w:r>
      <w:bookmarkStart w:id="0" w:name="_GoBack"/>
      <w:bookmarkEnd w:id="0"/>
      <w:proofErr w:type="spellEnd"/>
      <w:r w:rsidR="00657A6E">
        <w:rPr>
          <w:rFonts w:ascii="Times New Roman" w:hAnsi="Times New Roman" w:cs="Times New Roman"/>
          <w:sz w:val="24"/>
          <w:szCs w:val="24"/>
        </w:rPr>
        <w:t xml:space="preserve"> incluant</w:t>
      </w:r>
      <w:r w:rsidRPr="00D203AC">
        <w:rPr>
          <w:rFonts w:ascii="Times New Roman" w:hAnsi="Times New Roman" w:cs="Times New Roman"/>
          <w:sz w:val="24"/>
          <w:szCs w:val="24"/>
        </w:rPr>
        <w:t xml:space="preserve"> ses instruments de chimie et </w:t>
      </w:r>
      <w:r w:rsidR="00657A6E">
        <w:rPr>
          <w:rFonts w:ascii="Times New Roman" w:hAnsi="Times New Roman" w:cs="Times New Roman"/>
          <w:sz w:val="24"/>
          <w:szCs w:val="24"/>
        </w:rPr>
        <w:t xml:space="preserve">ses </w:t>
      </w:r>
      <w:r w:rsidRPr="00D203AC">
        <w:rPr>
          <w:rFonts w:ascii="Times New Roman" w:hAnsi="Times New Roman" w:cs="Times New Roman"/>
          <w:sz w:val="24"/>
          <w:szCs w:val="24"/>
        </w:rPr>
        <w:t>différentes inventions</w:t>
      </w:r>
    </w:p>
    <w:p w:rsidR="00F75121" w:rsidRPr="00657A6E" w:rsidRDefault="00457395" w:rsidP="005832A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Gameplay</w:t>
      </w:r>
      <w:proofErr w:type="spellEnd"/>
      <w:r w:rsidRPr="00D203AC">
        <w:rPr>
          <w:rFonts w:ascii="Times New Roman" w:hAnsi="Times New Roman" w:cs="Times New Roman"/>
          <w:color w:val="4F81BD" w:themeColor="accent1"/>
          <w:sz w:val="24"/>
          <w:szCs w:val="24"/>
        </w:rPr>
        <w:t> </w:t>
      </w:r>
      <w:proofErr w:type="gramStart"/>
      <w:r w:rsidRPr="00D203AC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8126E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8126EF" w:rsidRPr="008126EF">
        <w:rPr>
          <w:rFonts w:ascii="Times New Roman" w:hAnsi="Times New Roman" w:cs="Times New Roman"/>
          <w:b/>
          <w:sz w:val="24"/>
          <w:szCs w:val="24"/>
        </w:rPr>
        <w:t>Terminlogie</w:t>
      </w:r>
      <w:proofErr w:type="spellEnd"/>
      <w:r w:rsidR="008126EF">
        <w:rPr>
          <w:rFonts w:ascii="Times New Roman" w:hAnsi="Times New Roman" w:cs="Times New Roman"/>
          <w:sz w:val="24"/>
          <w:szCs w:val="24"/>
        </w:rPr>
        <w:t xml:space="preserve"> : One </w:t>
      </w:r>
      <w:proofErr w:type="spellStart"/>
      <w:r w:rsidR="008126EF">
        <w:rPr>
          <w:rFonts w:ascii="Times New Roman" w:hAnsi="Times New Roman" w:cs="Times New Roman"/>
          <w:sz w:val="24"/>
          <w:szCs w:val="24"/>
        </w:rPr>
        <w:t>Shot</w:t>
      </w:r>
      <w:proofErr w:type="spellEnd"/>
      <w:r w:rsidR="00DE2C2C" w:rsidRPr="00D203AC">
        <w:rPr>
          <w:rFonts w:ascii="Times New Roman" w:hAnsi="Times New Roman" w:cs="Times New Roman"/>
          <w:sz w:val="24"/>
          <w:szCs w:val="24"/>
        </w:rPr>
        <w:br/>
        <w:t>- Le joueur peut changer la position</w:t>
      </w:r>
      <w:r w:rsidR="00CC5749">
        <w:rPr>
          <w:rFonts w:ascii="Times New Roman" w:hAnsi="Times New Roman" w:cs="Times New Roman"/>
          <w:sz w:val="24"/>
          <w:szCs w:val="24"/>
        </w:rPr>
        <w:t xml:space="preserve"> verticale</w:t>
      </w:r>
      <w:r w:rsidR="00DE2C2C" w:rsidRPr="00D203AC">
        <w:rPr>
          <w:rFonts w:ascii="Times New Roman" w:hAnsi="Times New Roman" w:cs="Times New Roman"/>
          <w:sz w:val="24"/>
          <w:szCs w:val="24"/>
        </w:rPr>
        <w:t xml:space="preserve"> du fusil</w:t>
      </w:r>
      <w:r w:rsidR="00CC5749">
        <w:rPr>
          <w:rFonts w:ascii="Times New Roman" w:hAnsi="Times New Roman" w:cs="Times New Roman"/>
          <w:sz w:val="24"/>
          <w:szCs w:val="24"/>
        </w:rPr>
        <w:t xml:space="preserve"> situé à gauche de l’écran en </w:t>
      </w:r>
      <w:r w:rsidR="00DE2C2C" w:rsidRPr="00D203AC">
        <w:rPr>
          <w:rFonts w:ascii="Times New Roman" w:hAnsi="Times New Roman" w:cs="Times New Roman"/>
          <w:sz w:val="24"/>
          <w:szCs w:val="24"/>
        </w:rPr>
        <w:t xml:space="preserve"> </w:t>
      </w:r>
      <w:r w:rsidR="00CC5749">
        <w:rPr>
          <w:rFonts w:ascii="Times New Roman" w:hAnsi="Times New Roman" w:cs="Times New Roman"/>
          <w:sz w:val="24"/>
          <w:szCs w:val="24"/>
        </w:rPr>
        <w:t>passant le doigt du bas vers le haut pour que le fusil monte ou du haut vers le bas pour que le fusil descende.</w:t>
      </w:r>
      <w:r w:rsidR="00DE2C2C" w:rsidRPr="00D203AC">
        <w:rPr>
          <w:rFonts w:ascii="Times New Roman" w:hAnsi="Times New Roman" w:cs="Times New Roman"/>
          <w:sz w:val="24"/>
          <w:szCs w:val="24"/>
        </w:rPr>
        <w:br/>
        <w:t xml:space="preserve">- Il doit définir l’angle initial avec lequel il va </w:t>
      </w:r>
      <w:r w:rsidR="00CC5749" w:rsidRPr="00D203AC">
        <w:rPr>
          <w:rFonts w:ascii="Times New Roman" w:hAnsi="Times New Roman" w:cs="Times New Roman"/>
          <w:sz w:val="24"/>
          <w:szCs w:val="24"/>
        </w:rPr>
        <w:t>tirer</w:t>
      </w:r>
      <w:r w:rsidR="00B6037B">
        <w:rPr>
          <w:rFonts w:ascii="Times New Roman" w:hAnsi="Times New Roman" w:cs="Times New Roman"/>
          <w:sz w:val="24"/>
          <w:szCs w:val="24"/>
        </w:rPr>
        <w:t xml:space="preserve"> avec un touche sur</w:t>
      </w:r>
      <w:r w:rsidR="008126EF">
        <w:rPr>
          <w:rFonts w:ascii="Times New Roman" w:hAnsi="Times New Roman" w:cs="Times New Roman"/>
          <w:sz w:val="24"/>
          <w:szCs w:val="24"/>
        </w:rPr>
        <w:t xml:space="preserve"> l’</w:t>
      </w:r>
      <w:r w:rsidR="00B6037B">
        <w:rPr>
          <w:rFonts w:ascii="Times New Roman" w:hAnsi="Times New Roman" w:cs="Times New Roman"/>
          <w:sz w:val="24"/>
          <w:szCs w:val="24"/>
        </w:rPr>
        <w:t>é</w:t>
      </w:r>
      <w:r w:rsidR="008126EF">
        <w:rPr>
          <w:rFonts w:ascii="Times New Roman" w:hAnsi="Times New Roman" w:cs="Times New Roman"/>
          <w:sz w:val="24"/>
          <w:szCs w:val="24"/>
        </w:rPr>
        <w:t>cran</w:t>
      </w:r>
      <w:r w:rsidR="00CC5749">
        <w:rPr>
          <w:rFonts w:ascii="Times New Roman" w:hAnsi="Times New Roman" w:cs="Times New Roman"/>
          <w:sz w:val="24"/>
          <w:szCs w:val="24"/>
        </w:rPr>
        <w:t>, un trait circulaire léger apparait pour montrer l’angle choisit,</w:t>
      </w:r>
      <w:r w:rsidR="00DE2C2C" w:rsidRPr="00D203AC">
        <w:rPr>
          <w:rFonts w:ascii="Times New Roman" w:hAnsi="Times New Roman" w:cs="Times New Roman"/>
          <w:sz w:val="24"/>
          <w:szCs w:val="24"/>
        </w:rPr>
        <w:t xml:space="preserve"> afin que le projectile emprunte une trajectoire particulière</w:t>
      </w:r>
      <w:r w:rsidR="00CC5749">
        <w:rPr>
          <w:rFonts w:ascii="Times New Roman" w:hAnsi="Times New Roman" w:cs="Times New Roman"/>
          <w:sz w:val="24"/>
          <w:szCs w:val="24"/>
        </w:rPr>
        <w:t>.</w:t>
      </w:r>
      <w:r w:rsidR="00DE2C2C" w:rsidRPr="00D203AC">
        <w:rPr>
          <w:rFonts w:ascii="Times New Roman" w:hAnsi="Times New Roman" w:cs="Times New Roman"/>
          <w:sz w:val="24"/>
          <w:szCs w:val="24"/>
        </w:rPr>
        <w:br/>
        <w:t>- Le joueur appuie sur un bouton</w:t>
      </w:r>
      <w:r w:rsidR="00CC5749">
        <w:rPr>
          <w:rFonts w:ascii="Times New Roman" w:hAnsi="Times New Roman" w:cs="Times New Roman"/>
          <w:sz w:val="24"/>
          <w:szCs w:val="24"/>
        </w:rPr>
        <w:t xml:space="preserve"> situé à gauche de l’écran en bas</w:t>
      </w:r>
      <w:r w:rsidR="00DE2C2C" w:rsidRPr="00D203AC">
        <w:rPr>
          <w:rFonts w:ascii="Times New Roman" w:hAnsi="Times New Roman" w:cs="Times New Roman"/>
          <w:sz w:val="24"/>
          <w:szCs w:val="24"/>
        </w:rPr>
        <w:t xml:space="preserve"> pour </w:t>
      </w:r>
      <w:r w:rsidR="00F75121" w:rsidRPr="00D203AC">
        <w:rPr>
          <w:rFonts w:ascii="Times New Roman" w:hAnsi="Times New Roman" w:cs="Times New Roman"/>
          <w:sz w:val="24"/>
          <w:szCs w:val="24"/>
        </w:rPr>
        <w:t>tirer</w:t>
      </w:r>
      <w:r w:rsidR="00F75121">
        <w:rPr>
          <w:rFonts w:ascii="Times New Roman" w:hAnsi="Times New Roman" w:cs="Times New Roman"/>
          <w:sz w:val="24"/>
          <w:szCs w:val="24"/>
        </w:rPr>
        <w:t>.</w:t>
      </w:r>
      <w:r w:rsidR="00F75121">
        <w:rPr>
          <w:rFonts w:ascii="Times New Roman" w:hAnsi="Times New Roman" w:cs="Times New Roman"/>
          <w:sz w:val="24"/>
          <w:szCs w:val="24"/>
        </w:rPr>
        <w:br/>
        <w:t>- Quand tous les</w:t>
      </w:r>
      <w:r w:rsidR="009B1C13">
        <w:rPr>
          <w:rFonts w:ascii="Times New Roman" w:hAnsi="Times New Roman" w:cs="Times New Roman"/>
          <w:sz w:val="24"/>
          <w:szCs w:val="24"/>
        </w:rPr>
        <w:t xml:space="preserve"> Tatas </w:t>
      </w:r>
      <w:proofErr w:type="gramStart"/>
      <w:r w:rsidR="008126EF">
        <w:rPr>
          <w:rFonts w:ascii="Times New Roman" w:hAnsi="Times New Roman" w:cs="Times New Roman"/>
          <w:sz w:val="24"/>
          <w:szCs w:val="24"/>
        </w:rPr>
        <w:t>( les</w:t>
      </w:r>
      <w:proofErr w:type="gramEnd"/>
      <w:r w:rsidR="008126EF">
        <w:rPr>
          <w:rFonts w:ascii="Times New Roman" w:hAnsi="Times New Roman" w:cs="Times New Roman"/>
          <w:sz w:val="24"/>
          <w:szCs w:val="24"/>
        </w:rPr>
        <w:t xml:space="preserve"> cible(s) ) </w:t>
      </w:r>
      <w:r w:rsidR="009B1C13">
        <w:rPr>
          <w:rFonts w:ascii="Times New Roman" w:hAnsi="Times New Roman" w:cs="Times New Roman"/>
          <w:sz w:val="24"/>
          <w:szCs w:val="24"/>
        </w:rPr>
        <w:t>meurent, le joueur gagne</w:t>
      </w:r>
      <w:r w:rsidR="00F75121">
        <w:rPr>
          <w:rFonts w:ascii="Times New Roman" w:hAnsi="Times New Roman" w:cs="Times New Roman"/>
          <w:sz w:val="24"/>
          <w:szCs w:val="24"/>
        </w:rPr>
        <w:t>.</w:t>
      </w:r>
    </w:p>
    <w:p w:rsidR="005832A6" w:rsidRDefault="00366629" w:rsidP="005832A6">
      <w:pPr>
        <w:rPr>
          <w:rFonts w:ascii="Times New Roman" w:hAnsi="Times New Roman" w:cs="Times New Roman"/>
          <w:sz w:val="24"/>
          <w:szCs w:val="24"/>
          <w:u w:val="single"/>
        </w:rPr>
      </w:pP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Les r</w:t>
      </w:r>
      <w:r w:rsidRPr="005832A6">
        <w:rPr>
          <w:rFonts w:ascii="Jokerman" w:eastAsia="Adobe Gothic Std B" w:hAnsi="Jokerman" w:cs="Calibri"/>
          <w:color w:val="4F81BD" w:themeColor="accent1"/>
          <w:sz w:val="36"/>
          <w:szCs w:val="36"/>
        </w:rPr>
        <w:t>è</w:t>
      </w: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gles du jeu</w:t>
      </w:r>
      <w:r w:rsidRPr="005832A6">
        <w:rPr>
          <w:rFonts w:ascii="Jokerman" w:eastAsia="Adobe Gothic Std B" w:hAnsi="Jokerman" w:cs="Adobe Gothic Std B"/>
          <w:color w:val="4F81BD" w:themeColor="accent1"/>
          <w:sz w:val="36"/>
          <w:szCs w:val="36"/>
        </w:rPr>
        <w:t> </w:t>
      </w: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:</w:t>
      </w:r>
    </w:p>
    <w:p w:rsidR="005832A6" w:rsidRPr="005832A6" w:rsidRDefault="00366629" w:rsidP="005832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832A6">
        <w:rPr>
          <w:rFonts w:ascii="Times New Roman" w:hAnsi="Times New Roman" w:cs="Times New Roman"/>
          <w:sz w:val="24"/>
          <w:szCs w:val="24"/>
        </w:rPr>
        <w:t>Le j</w:t>
      </w:r>
      <w:r w:rsidR="00F75121">
        <w:rPr>
          <w:rFonts w:ascii="Times New Roman" w:hAnsi="Times New Roman" w:cs="Times New Roman"/>
          <w:sz w:val="24"/>
          <w:szCs w:val="24"/>
        </w:rPr>
        <w:t>oueur a d</w:t>
      </w:r>
      <w:r w:rsidR="00622294">
        <w:rPr>
          <w:rFonts w:ascii="Times New Roman" w:hAnsi="Times New Roman" w:cs="Times New Roman"/>
          <w:sz w:val="24"/>
          <w:szCs w:val="24"/>
        </w:rPr>
        <w:t>roit à 3 tentatives par niveau dans le jeu</w:t>
      </w:r>
      <w:r w:rsidR="00F75121">
        <w:rPr>
          <w:rFonts w:ascii="Times New Roman" w:hAnsi="Times New Roman" w:cs="Times New Roman"/>
          <w:sz w:val="24"/>
          <w:szCs w:val="24"/>
        </w:rPr>
        <w:t>, il peut gagner des</w:t>
      </w:r>
      <w:r w:rsidR="00622294">
        <w:rPr>
          <w:rFonts w:ascii="Times New Roman" w:hAnsi="Times New Roman" w:cs="Times New Roman"/>
          <w:sz w:val="24"/>
          <w:szCs w:val="24"/>
        </w:rPr>
        <w:t xml:space="preserve"> tentatives à travers des bonus</w:t>
      </w:r>
      <w:r w:rsidR="00F75121">
        <w:rPr>
          <w:rFonts w:ascii="Times New Roman" w:hAnsi="Times New Roman" w:cs="Times New Roman"/>
          <w:sz w:val="24"/>
          <w:szCs w:val="24"/>
        </w:rPr>
        <w:t>.</w:t>
      </w:r>
    </w:p>
    <w:p w:rsidR="005832A6" w:rsidRPr="005832A6" w:rsidRDefault="00366629" w:rsidP="00F7512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832A6">
        <w:rPr>
          <w:rFonts w:ascii="Times New Roman" w:hAnsi="Times New Roman" w:cs="Times New Roman"/>
          <w:sz w:val="24"/>
          <w:szCs w:val="24"/>
        </w:rPr>
        <w:lastRenderedPageBreak/>
        <w:t xml:space="preserve">Chaque niveau </w:t>
      </w:r>
      <w:r w:rsidR="00622294">
        <w:rPr>
          <w:rFonts w:ascii="Times New Roman" w:hAnsi="Times New Roman" w:cs="Times New Roman"/>
          <w:sz w:val="24"/>
          <w:szCs w:val="24"/>
        </w:rPr>
        <w:t>est un stage à dépasser se manifestant par une « </w:t>
      </w:r>
      <w:proofErr w:type="spellStart"/>
      <w:r w:rsidR="00622294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="00622294">
        <w:rPr>
          <w:rFonts w:ascii="Times New Roman" w:hAnsi="Times New Roman" w:cs="Times New Roman"/>
          <w:sz w:val="24"/>
          <w:szCs w:val="24"/>
        </w:rPr>
        <w:t xml:space="preserve"> » qui </w:t>
      </w:r>
      <w:r w:rsidRPr="005832A6">
        <w:rPr>
          <w:rFonts w:ascii="Times New Roman" w:hAnsi="Times New Roman" w:cs="Times New Roman"/>
          <w:sz w:val="24"/>
          <w:szCs w:val="24"/>
        </w:rPr>
        <w:t>se compose d’un fusil et une cible que le joueur doit atteindre avec un seul tir et ce, en évitant les obstacles. Si le tir touch</w:t>
      </w:r>
      <w:r w:rsidR="00C86912" w:rsidRPr="005832A6">
        <w:rPr>
          <w:rFonts w:ascii="Times New Roman" w:hAnsi="Times New Roman" w:cs="Times New Roman"/>
          <w:sz w:val="24"/>
          <w:szCs w:val="24"/>
        </w:rPr>
        <w:t>e un obstacle ou les frontières, le joueur échouera et</w:t>
      </w:r>
      <w:r w:rsidR="00E7718A" w:rsidRPr="005832A6">
        <w:rPr>
          <w:rFonts w:ascii="Times New Roman" w:hAnsi="Times New Roman" w:cs="Times New Roman"/>
          <w:sz w:val="24"/>
          <w:szCs w:val="24"/>
        </w:rPr>
        <w:t xml:space="preserve"> devra réessayer une autre fois ; sinon </w:t>
      </w:r>
      <w:r w:rsidR="00F75121">
        <w:rPr>
          <w:rFonts w:ascii="Times New Roman" w:hAnsi="Times New Roman" w:cs="Times New Roman"/>
          <w:sz w:val="24"/>
          <w:szCs w:val="24"/>
        </w:rPr>
        <w:t>il</w:t>
      </w:r>
      <w:r w:rsidR="00E7718A" w:rsidRPr="005832A6">
        <w:rPr>
          <w:rFonts w:ascii="Times New Roman" w:hAnsi="Times New Roman" w:cs="Times New Roman"/>
          <w:sz w:val="24"/>
          <w:szCs w:val="24"/>
        </w:rPr>
        <w:t xml:space="preserve"> passe au niveau suivant.</w:t>
      </w:r>
    </w:p>
    <w:p w:rsidR="00C86912" w:rsidRDefault="00C86912" w:rsidP="005832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832A6">
        <w:rPr>
          <w:rFonts w:ascii="Times New Roman" w:hAnsi="Times New Roman" w:cs="Times New Roman"/>
          <w:sz w:val="24"/>
          <w:szCs w:val="24"/>
        </w:rPr>
        <w:t xml:space="preserve">Si le joueur atteint la cible, il passe au niveau </w:t>
      </w:r>
      <w:r w:rsidR="000B0333" w:rsidRPr="005832A6">
        <w:rPr>
          <w:rFonts w:ascii="Times New Roman" w:hAnsi="Times New Roman" w:cs="Times New Roman"/>
          <w:sz w:val="24"/>
          <w:szCs w:val="24"/>
        </w:rPr>
        <w:t>suivant.</w:t>
      </w:r>
    </w:p>
    <w:p w:rsidR="00F75121" w:rsidRDefault="00F75121" w:rsidP="005832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niveau</w:t>
      </w:r>
      <w:r w:rsidR="00DE233D">
        <w:rPr>
          <w:rFonts w:ascii="Times New Roman" w:hAnsi="Times New Roman" w:cs="Times New Roman"/>
          <w:sz w:val="24"/>
          <w:szCs w:val="24"/>
        </w:rPr>
        <w:t xml:space="preserve"> est un </w:t>
      </w:r>
      <w:r w:rsidR="0029672F">
        <w:rPr>
          <w:rFonts w:ascii="Times New Roman" w:hAnsi="Times New Roman" w:cs="Times New Roman"/>
          <w:sz w:val="24"/>
          <w:szCs w:val="24"/>
        </w:rPr>
        <w:t>endroit du laboratoire</w:t>
      </w:r>
      <w:r w:rsidR="00DE233D">
        <w:rPr>
          <w:rFonts w:ascii="Times New Roman" w:hAnsi="Times New Roman" w:cs="Times New Roman"/>
          <w:sz w:val="24"/>
          <w:szCs w:val="24"/>
        </w:rPr>
        <w:t xml:space="preserve">, le passage entre les niveaux sera lié par des </w:t>
      </w:r>
      <w:r w:rsidR="00B932C0">
        <w:rPr>
          <w:rFonts w:ascii="Times New Roman" w:hAnsi="Times New Roman" w:cs="Times New Roman"/>
          <w:sz w:val="24"/>
          <w:szCs w:val="24"/>
        </w:rPr>
        <w:t>cinématographies.</w:t>
      </w:r>
    </w:p>
    <w:p w:rsidR="000F6ED7" w:rsidRDefault="000F6ED7" w:rsidP="000F6ED7">
      <w:pPr>
        <w:pStyle w:val="Style1"/>
      </w:pPr>
      <w:proofErr w:type="spellStart"/>
      <w:r>
        <w:t>Level</w:t>
      </w:r>
      <w:proofErr w:type="spellEnd"/>
      <w:r>
        <w:t xml:space="preserve"> Design ;</w:t>
      </w:r>
    </w:p>
    <w:p w:rsidR="000F6ED7" w:rsidRDefault="000F6ED7" w:rsidP="000F6E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Le jeu sera alterné entre un niveau facile et un niveau difficile</w:t>
      </w:r>
    </w:p>
    <w:p w:rsidR="000F6ED7" w:rsidRDefault="000F6ED7" w:rsidP="000F6E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Implémentation d’un système de récompenses (</w:t>
      </w:r>
      <w:proofErr w:type="spellStart"/>
      <w:r>
        <w:rPr>
          <w:rFonts w:ascii="Times New Roman" w:hAnsi="Times New Roman" w:cs="Times New Roman"/>
          <w:sz w:val="24"/>
          <w:szCs w:val="24"/>
        </w:rPr>
        <w:t>Reward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2D4D66">
        <w:rPr>
          <w:rFonts w:ascii="Times New Roman" w:hAnsi="Times New Roman" w:cs="Times New Roman"/>
          <w:sz w:val="24"/>
          <w:szCs w:val="24"/>
        </w:rPr>
        <w:t xml:space="preserve"> pour :</w:t>
      </w:r>
    </w:p>
    <w:p w:rsidR="002D4D66" w:rsidRDefault="002D4D66" w:rsidP="000F6E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Les niveaux accomplis en un temps record</w:t>
      </w:r>
    </w:p>
    <w:p w:rsidR="002D4D66" w:rsidRDefault="002D4D66" w:rsidP="000F6E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Les niveaux accomplis dès le premier essai</w:t>
      </w:r>
    </w:p>
    <w:p w:rsidR="001D2EEB" w:rsidRPr="000F6ED7" w:rsidRDefault="001D2EEB" w:rsidP="000F6E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Implémentation d’un « </w:t>
      </w:r>
      <w:proofErr w:type="spellStart"/>
      <w:r>
        <w:rPr>
          <w:rFonts w:ascii="Times New Roman" w:hAnsi="Times New Roman" w:cs="Times New Roman"/>
          <w:sz w:val="24"/>
          <w:szCs w:val="24"/>
        </w:rPr>
        <w:t>Leaderboard</w:t>
      </w:r>
      <w:proofErr w:type="spellEnd"/>
      <w:r>
        <w:rPr>
          <w:rFonts w:ascii="Times New Roman" w:hAnsi="Times New Roman" w:cs="Times New Roman"/>
          <w:sz w:val="24"/>
          <w:szCs w:val="24"/>
        </w:rPr>
        <w:t> » en ligne ainsi qu’un tableau des « 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achievements</w:t>
      </w:r>
      <w:proofErr w:type="spellEnd"/>
      <w:r>
        <w:rPr>
          <w:rFonts w:ascii="Times New Roman" w:hAnsi="Times New Roman" w:cs="Times New Roman"/>
          <w:sz w:val="24"/>
          <w:szCs w:val="24"/>
        </w:rPr>
        <w:t> » d’un joueur.</w:t>
      </w:r>
    </w:p>
    <w:p w:rsidR="002E6050" w:rsidRPr="005832A6" w:rsidRDefault="002E6050" w:rsidP="00C86912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 xml:space="preserve">Les </w:t>
      </w:r>
      <w:r w:rsidR="005832A6" w:rsidRPr="005832A6">
        <w:rPr>
          <w:rFonts w:ascii="Jokerman" w:eastAsia="Adobe Gothic Std B" w:hAnsi="Jokerman" w:cs="Calibri"/>
          <w:color w:val="4F81BD" w:themeColor="accent1"/>
          <w:sz w:val="36"/>
          <w:szCs w:val="36"/>
        </w:rPr>
        <w:t>é</w:t>
      </w:r>
      <w:r w:rsidR="005832A6"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léments</w:t>
      </w: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 </w:t>
      </w:r>
      <w:r w:rsid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du jeu</w:t>
      </w: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:</w:t>
      </w:r>
    </w:p>
    <w:p w:rsidR="00D24D01" w:rsidRPr="005832A6" w:rsidRDefault="00C86912" w:rsidP="005832A6">
      <w:pPr>
        <w:ind w:left="708"/>
        <w:rPr>
          <w:rFonts w:ascii="Times New Roman" w:hAnsi="Times New Roman" w:cs="Times New Roman"/>
          <w:b/>
          <w:color w:val="943634" w:themeColor="accent2" w:themeShade="BF"/>
          <w:sz w:val="32"/>
          <w:szCs w:val="32"/>
        </w:rPr>
      </w:pPr>
      <w:r w:rsidRPr="005832A6">
        <w:rPr>
          <w:rFonts w:ascii="Times New Roman" w:hAnsi="Times New Roman" w:cs="Times New Roman"/>
          <w:b/>
          <w:color w:val="943634" w:themeColor="accent2" w:themeShade="BF"/>
          <w:sz w:val="32"/>
          <w:szCs w:val="32"/>
        </w:rPr>
        <w:t>Les personnages :</w:t>
      </w:r>
    </w:p>
    <w:p w:rsidR="00D24D01" w:rsidRPr="00D203AC" w:rsidRDefault="00D24D01" w:rsidP="00DE233D">
      <w:pPr>
        <w:ind w:left="1416"/>
        <w:rPr>
          <w:rFonts w:ascii="Times New Roman" w:hAnsi="Times New Roman" w:cs="Times New Roman"/>
          <w:sz w:val="24"/>
          <w:szCs w:val="24"/>
        </w:rPr>
      </w:pPr>
      <w:r w:rsidRPr="005832A6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Protagonistes </w:t>
      </w:r>
      <w:proofErr w:type="gramStart"/>
      <w:r w:rsidRPr="005832A6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:</w:t>
      </w:r>
      <w:proofErr w:type="gramEnd"/>
      <w:r w:rsidR="005C647C" w:rsidRPr="00D203AC">
        <w:rPr>
          <w:rFonts w:ascii="Times New Roman" w:hAnsi="Times New Roman" w:cs="Times New Roman"/>
          <w:sz w:val="24"/>
          <w:szCs w:val="24"/>
          <w:u w:val="single"/>
        </w:rPr>
        <w:br/>
      </w:r>
      <w:r w:rsidR="00622294">
        <w:rPr>
          <w:rFonts w:ascii="Times New Roman" w:hAnsi="Times New Roman" w:cs="Times New Roman"/>
          <w:sz w:val="24"/>
          <w:szCs w:val="24"/>
        </w:rPr>
        <w:t xml:space="preserve">Mr </w:t>
      </w:r>
      <w:proofErr w:type="spellStart"/>
      <w:r w:rsidR="00622294">
        <w:rPr>
          <w:rFonts w:ascii="Times New Roman" w:hAnsi="Times New Roman" w:cs="Times New Roman"/>
          <w:sz w:val="24"/>
          <w:szCs w:val="24"/>
        </w:rPr>
        <w:t>Parathalan</w:t>
      </w:r>
      <w:proofErr w:type="spellEnd"/>
      <w:r w:rsidR="00622294">
        <w:rPr>
          <w:rFonts w:ascii="Times New Roman" w:hAnsi="Times New Roman" w:cs="Times New Roman"/>
          <w:sz w:val="24"/>
          <w:szCs w:val="24"/>
        </w:rPr>
        <w:t xml:space="preserve"> : </w:t>
      </w:r>
      <w:r w:rsidR="00C86912" w:rsidRPr="00D203AC">
        <w:rPr>
          <w:rFonts w:ascii="Times New Roman" w:hAnsi="Times New Roman" w:cs="Times New Roman"/>
          <w:sz w:val="24"/>
          <w:szCs w:val="24"/>
        </w:rPr>
        <w:t>un docteur en chimie-biologie</w:t>
      </w:r>
      <w:r w:rsidR="00622294">
        <w:rPr>
          <w:rFonts w:ascii="Times New Roman" w:hAnsi="Times New Roman" w:cs="Times New Roman"/>
          <w:sz w:val="24"/>
          <w:szCs w:val="24"/>
        </w:rPr>
        <w:t xml:space="preserve"> , qui va déclencher le tir : il peut se déplacer initialement.</w:t>
      </w:r>
    </w:p>
    <w:p w:rsidR="002E6050" w:rsidRPr="00D203AC" w:rsidRDefault="00D24D01" w:rsidP="00BA31AE">
      <w:pPr>
        <w:ind w:left="1416"/>
        <w:rPr>
          <w:rFonts w:ascii="Times New Roman" w:hAnsi="Times New Roman" w:cs="Times New Roman"/>
          <w:sz w:val="24"/>
          <w:szCs w:val="24"/>
        </w:rPr>
      </w:pPr>
      <w:r w:rsidRPr="005832A6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Antagonistes </w:t>
      </w:r>
      <w:proofErr w:type="gramStart"/>
      <w:r w:rsidRPr="005832A6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:</w:t>
      </w:r>
      <w:proofErr w:type="gramEnd"/>
      <w:r w:rsidR="005C647C" w:rsidRPr="00D203AC">
        <w:rPr>
          <w:rFonts w:ascii="Times New Roman" w:hAnsi="Times New Roman" w:cs="Times New Roman"/>
          <w:sz w:val="24"/>
          <w:szCs w:val="24"/>
        </w:rPr>
        <w:br/>
      </w:r>
      <w:r w:rsidR="00622294">
        <w:rPr>
          <w:rFonts w:ascii="Times New Roman" w:hAnsi="Times New Roman" w:cs="Times New Roman"/>
          <w:sz w:val="24"/>
          <w:szCs w:val="24"/>
        </w:rPr>
        <w:t>Les Tatas :</w:t>
      </w:r>
      <w:r w:rsidR="00C86912" w:rsidRPr="00D203AC">
        <w:rPr>
          <w:rFonts w:ascii="Times New Roman" w:hAnsi="Times New Roman" w:cs="Times New Roman"/>
          <w:sz w:val="24"/>
          <w:szCs w:val="24"/>
        </w:rPr>
        <w:t xml:space="preserve"> des malveillants</w:t>
      </w:r>
      <w:r w:rsidR="00622294">
        <w:rPr>
          <w:rFonts w:ascii="Times New Roman" w:hAnsi="Times New Roman" w:cs="Times New Roman"/>
          <w:sz w:val="24"/>
          <w:szCs w:val="24"/>
        </w:rPr>
        <w:t xml:space="preserve"> que le docteur doit tuer. Ils sont soit figés soit en mouvement selon les </w:t>
      </w:r>
      <w:r w:rsidR="00C700E1">
        <w:rPr>
          <w:rFonts w:ascii="Times New Roman" w:hAnsi="Times New Roman" w:cs="Times New Roman"/>
          <w:sz w:val="24"/>
          <w:szCs w:val="24"/>
        </w:rPr>
        <w:t>niveaux</w:t>
      </w:r>
      <w:r w:rsidR="00622294">
        <w:rPr>
          <w:rFonts w:ascii="Times New Roman" w:hAnsi="Times New Roman" w:cs="Times New Roman"/>
          <w:sz w:val="24"/>
          <w:szCs w:val="24"/>
        </w:rPr>
        <w:t>.</w:t>
      </w:r>
    </w:p>
    <w:p w:rsidR="00BA31AE" w:rsidRDefault="002E6050" w:rsidP="00BA31A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832A6">
        <w:rPr>
          <w:rFonts w:ascii="Times New Roman" w:hAnsi="Times New Roman" w:cs="Times New Roman"/>
          <w:b/>
          <w:color w:val="943634" w:themeColor="accent2" w:themeShade="BF"/>
          <w:sz w:val="32"/>
          <w:szCs w:val="32"/>
        </w:rPr>
        <w:t>Les objets :</w:t>
      </w:r>
    </w:p>
    <w:p w:rsidR="00457395" w:rsidRPr="006416F1" w:rsidRDefault="00481CB7" w:rsidP="006416F1">
      <w:pPr>
        <w:ind w:left="1416"/>
        <w:rPr>
          <w:rFonts w:ascii="Times New Roman" w:hAnsi="Times New Roman" w:cs="Times New Roman"/>
          <w:sz w:val="24"/>
          <w:szCs w:val="24"/>
        </w:rPr>
      </w:pPr>
      <w:r w:rsidRPr="00D203AC">
        <w:rPr>
          <w:rFonts w:ascii="Times New Roman" w:hAnsi="Times New Roman" w:cs="Times New Roman"/>
          <w:sz w:val="24"/>
          <w:szCs w:val="24"/>
        </w:rPr>
        <w:t>Des obstacles tels que d</w:t>
      </w:r>
      <w:r w:rsidR="00C86912" w:rsidRPr="00D203AC">
        <w:rPr>
          <w:rFonts w:ascii="Times New Roman" w:hAnsi="Times New Roman" w:cs="Times New Roman"/>
          <w:sz w:val="24"/>
          <w:szCs w:val="24"/>
        </w:rPr>
        <w:t>e</w:t>
      </w:r>
      <w:r w:rsidRPr="00D203AC">
        <w:rPr>
          <w:rFonts w:ascii="Times New Roman" w:hAnsi="Times New Roman" w:cs="Times New Roman"/>
          <w:sz w:val="24"/>
          <w:szCs w:val="24"/>
        </w:rPr>
        <w:t>s tubes à essai, d</w:t>
      </w:r>
      <w:r w:rsidR="009B6991" w:rsidRPr="00D203AC">
        <w:rPr>
          <w:rFonts w:ascii="Times New Roman" w:hAnsi="Times New Roman" w:cs="Times New Roman"/>
          <w:sz w:val="24"/>
          <w:szCs w:val="24"/>
        </w:rPr>
        <w:t>es seringues</w:t>
      </w:r>
      <w:r w:rsidR="00C700E1">
        <w:rPr>
          <w:rFonts w:ascii="Times New Roman" w:hAnsi="Times New Roman" w:cs="Times New Roman"/>
          <w:sz w:val="24"/>
          <w:szCs w:val="24"/>
        </w:rPr>
        <w:t>. Ils sont soit figés soit en mouvement selon les niveaux.</w:t>
      </w:r>
      <w:r w:rsidR="005C647C" w:rsidRPr="00D203AC">
        <w:rPr>
          <w:rFonts w:ascii="Times New Roman" w:hAnsi="Times New Roman" w:cs="Times New Roman"/>
          <w:sz w:val="24"/>
          <w:szCs w:val="24"/>
        </w:rPr>
        <w:br/>
      </w:r>
      <w:r w:rsidR="002E6050" w:rsidRPr="00D203AC">
        <w:rPr>
          <w:rFonts w:ascii="Times New Roman" w:hAnsi="Times New Roman" w:cs="Times New Roman"/>
          <w:sz w:val="24"/>
          <w:szCs w:val="24"/>
        </w:rPr>
        <w:t>Une arme : fusil</w:t>
      </w:r>
      <w:r w:rsidR="00C700E1">
        <w:rPr>
          <w:rFonts w:ascii="Times New Roman" w:hAnsi="Times New Roman" w:cs="Times New Roman"/>
          <w:sz w:val="24"/>
          <w:szCs w:val="24"/>
        </w:rPr>
        <w:t>. Il est déplaçable par le joueur au début du jeu.</w:t>
      </w:r>
    </w:p>
    <w:p w:rsidR="003E1A1C" w:rsidRPr="005832A6" w:rsidRDefault="003E1A1C" w:rsidP="00763891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  <w:r w:rsidRPr="006416F1">
        <w:rPr>
          <w:rStyle w:val="Style1Car"/>
        </w:rPr>
        <w:t>Les actions</w:t>
      </w: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 :</w:t>
      </w:r>
    </w:p>
    <w:p w:rsidR="00D24D01" w:rsidRPr="006416F1" w:rsidRDefault="003E1A1C" w:rsidP="006416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416F1">
        <w:rPr>
          <w:rFonts w:ascii="Times New Roman" w:hAnsi="Times New Roman" w:cs="Times New Roman"/>
          <w:sz w:val="24"/>
          <w:szCs w:val="24"/>
        </w:rPr>
        <w:t xml:space="preserve">Le joueur traine l’arme afin de définir la position </w:t>
      </w:r>
      <w:r w:rsidR="00D24D01" w:rsidRPr="006416F1">
        <w:rPr>
          <w:rFonts w:ascii="Times New Roman" w:hAnsi="Times New Roman" w:cs="Times New Roman"/>
          <w:sz w:val="24"/>
          <w:szCs w:val="24"/>
        </w:rPr>
        <w:t>initiale</w:t>
      </w:r>
      <w:r w:rsidRPr="006416F1">
        <w:rPr>
          <w:rFonts w:ascii="Times New Roman" w:hAnsi="Times New Roman" w:cs="Times New Roman"/>
          <w:sz w:val="24"/>
          <w:szCs w:val="24"/>
        </w:rPr>
        <w:t xml:space="preserve"> </w:t>
      </w:r>
      <w:r w:rsidR="00D24D01" w:rsidRPr="006416F1">
        <w:rPr>
          <w:rFonts w:ascii="Times New Roman" w:hAnsi="Times New Roman" w:cs="Times New Roman"/>
          <w:sz w:val="24"/>
          <w:szCs w:val="24"/>
        </w:rPr>
        <w:t>du lancement du fusil.</w:t>
      </w:r>
    </w:p>
    <w:p w:rsidR="00D24D01" w:rsidRPr="006416F1" w:rsidRDefault="00D24D01" w:rsidP="006416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416F1">
        <w:rPr>
          <w:rFonts w:ascii="Times New Roman" w:hAnsi="Times New Roman" w:cs="Times New Roman"/>
          <w:sz w:val="24"/>
          <w:szCs w:val="24"/>
        </w:rPr>
        <w:t>Le joueur tape sur l’écran afin d’initialiser l’angle du lancement</w:t>
      </w:r>
    </w:p>
    <w:p w:rsidR="006416F1" w:rsidRDefault="00D24D01" w:rsidP="006416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416F1">
        <w:rPr>
          <w:rFonts w:ascii="Times New Roman" w:hAnsi="Times New Roman" w:cs="Times New Roman"/>
          <w:sz w:val="24"/>
          <w:szCs w:val="24"/>
        </w:rPr>
        <w:t>Lance</w:t>
      </w:r>
      <w:r w:rsidR="006416F1" w:rsidRPr="006416F1">
        <w:rPr>
          <w:rFonts w:ascii="Times New Roman" w:hAnsi="Times New Roman" w:cs="Times New Roman"/>
          <w:sz w:val="24"/>
          <w:szCs w:val="24"/>
        </w:rPr>
        <w:t>r le fusil avec un simple clic</w:t>
      </w:r>
    </w:p>
    <w:p w:rsidR="006416F1" w:rsidRDefault="006416F1" w:rsidP="006416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63891" w:rsidRPr="006416F1" w:rsidRDefault="00457395" w:rsidP="006416F1">
      <w:pPr>
        <w:rPr>
          <w:rFonts w:ascii="Times New Roman" w:hAnsi="Times New Roman" w:cs="Times New Roman"/>
          <w:sz w:val="24"/>
          <w:szCs w:val="24"/>
        </w:rPr>
      </w:pPr>
      <w:r w:rsidRPr="006416F1">
        <w:rPr>
          <w:rStyle w:val="Style1Car"/>
        </w:rPr>
        <w:t>La vue </w:t>
      </w:r>
      <w:proofErr w:type="gramStart"/>
      <w:r w:rsidRPr="006416F1">
        <w:rPr>
          <w:rStyle w:val="Style1Car"/>
        </w:rPr>
        <w:t>:</w:t>
      </w:r>
      <w:proofErr w:type="gramEnd"/>
      <w:r w:rsidR="00763891" w:rsidRPr="006416F1">
        <w:rPr>
          <w:rFonts w:ascii="Times New Roman" w:hAnsi="Times New Roman" w:cs="Times New Roman"/>
          <w:sz w:val="24"/>
          <w:szCs w:val="24"/>
        </w:rPr>
        <w:br/>
        <w:t>La vue est composée des différents personnages du jeu situés dans un laboratoire .</w:t>
      </w:r>
    </w:p>
    <w:p w:rsidR="00763891" w:rsidRPr="00D203AC" w:rsidRDefault="00763891" w:rsidP="00763891">
      <w:pPr>
        <w:rPr>
          <w:rFonts w:ascii="Times New Roman" w:hAnsi="Times New Roman" w:cs="Times New Roman"/>
          <w:sz w:val="24"/>
          <w:szCs w:val="24"/>
        </w:rPr>
      </w:pPr>
      <w:r w:rsidRPr="00D203AC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5A5618B" wp14:editId="449BF6CD">
            <wp:extent cx="5731510" cy="2865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F1" w:rsidRDefault="00D24D01" w:rsidP="006416F1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Autres fonctionnalit</w:t>
      </w:r>
      <w:r w:rsidRPr="005832A6">
        <w:rPr>
          <w:rFonts w:ascii="Jokerman" w:eastAsia="Adobe Gothic Std B" w:hAnsi="Jokerman" w:cs="Calibri"/>
          <w:color w:val="4F81BD" w:themeColor="accent1"/>
          <w:sz w:val="36"/>
          <w:szCs w:val="36"/>
        </w:rPr>
        <w:t>é</w:t>
      </w: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s :</w:t>
      </w:r>
    </w:p>
    <w:p w:rsidR="008719EF" w:rsidRPr="008719EF" w:rsidRDefault="00D24D01" w:rsidP="008719EF">
      <w:pPr>
        <w:pStyle w:val="ListParagraph"/>
        <w:numPr>
          <w:ilvl w:val="0"/>
          <w:numId w:val="14"/>
        </w:num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  <w:r w:rsidRPr="008719EF">
        <w:rPr>
          <w:rFonts w:ascii="Times New Roman" w:hAnsi="Times New Roman" w:cs="Times New Roman"/>
          <w:sz w:val="24"/>
          <w:szCs w:val="24"/>
        </w:rPr>
        <w:t>Une personne peut acheter des « points magiques » lui permettant de voir un flash sur la trajectoire que va prendre l’arme et si elle touchera la cible ou pas.</w:t>
      </w:r>
    </w:p>
    <w:p w:rsidR="008719EF" w:rsidRPr="00857CD2" w:rsidRDefault="008719EF" w:rsidP="008719EF">
      <w:pPr>
        <w:pStyle w:val="ListParagraph"/>
        <w:numPr>
          <w:ilvl w:val="0"/>
          <w:numId w:val="14"/>
        </w:num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  <w:r w:rsidRPr="008719EF">
        <w:rPr>
          <w:rFonts w:ascii="Times New Roman" w:eastAsia="Adobe Gothic Std B" w:hAnsi="Times New Roman" w:cs="Times New Roman"/>
          <w:sz w:val="24"/>
          <w:szCs w:val="24"/>
        </w:rPr>
        <w:t>Le joueur peut acheter l'option "</w:t>
      </w:r>
      <w:proofErr w:type="spellStart"/>
      <w:r w:rsidRPr="008719EF">
        <w:rPr>
          <w:rFonts w:ascii="Times New Roman" w:eastAsia="Adobe Gothic Std B" w:hAnsi="Times New Roman" w:cs="Times New Roman"/>
          <w:sz w:val="24"/>
          <w:szCs w:val="24"/>
        </w:rPr>
        <w:t>HeadShot</w:t>
      </w:r>
      <w:proofErr w:type="spellEnd"/>
      <w:r w:rsidRPr="008719EF">
        <w:rPr>
          <w:rFonts w:ascii="Times New Roman" w:eastAsia="Adobe Gothic Std B" w:hAnsi="Times New Roman" w:cs="Times New Roman"/>
          <w:sz w:val="24"/>
          <w:szCs w:val="24"/>
        </w:rPr>
        <w:t xml:space="preserve">" lui permettant de détruire </w:t>
      </w:r>
      <w:r w:rsidR="001E768A">
        <w:rPr>
          <w:rFonts w:ascii="Times New Roman" w:eastAsia="Adobe Gothic Std B" w:hAnsi="Times New Roman" w:cs="Times New Roman"/>
          <w:sz w:val="24"/>
          <w:szCs w:val="24"/>
        </w:rPr>
        <w:t>un seul obstacle</w:t>
      </w:r>
      <w:r w:rsidRPr="008719EF">
        <w:rPr>
          <w:rFonts w:ascii="Times New Roman" w:eastAsia="Adobe Gothic Std B" w:hAnsi="Times New Roman" w:cs="Times New Roman"/>
          <w:sz w:val="24"/>
          <w:szCs w:val="24"/>
        </w:rPr>
        <w:t>, atteindre la cible et passer au niveau suivant directement.</w:t>
      </w:r>
    </w:p>
    <w:p w:rsidR="00857CD2" w:rsidRDefault="00857CD2" w:rsidP="00857CD2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</w:p>
    <w:p w:rsidR="00857CD2" w:rsidRPr="00857CD2" w:rsidRDefault="00857CD2" w:rsidP="00857CD2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</w:p>
    <w:p w:rsidR="00857CD2" w:rsidRDefault="00857CD2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</w:p>
    <w:p w:rsidR="00857CD2" w:rsidRDefault="00857CD2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</w:p>
    <w:p w:rsidR="00857CD2" w:rsidRDefault="00857CD2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</w:p>
    <w:p w:rsidR="00857CD2" w:rsidRDefault="00857CD2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</w:p>
    <w:p w:rsidR="00857CD2" w:rsidRDefault="00857CD2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  <w:r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lastRenderedPageBreak/>
        <w:t>Diagramme de cas d’utilisation :</w:t>
      </w:r>
    </w:p>
    <w:p w:rsidR="00857CD2" w:rsidRDefault="00AE15DC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7.75pt;margin-top:52.45pt;width:512.1pt;height:405.75pt;z-index:251662848;mso-position-horizontal-relative:text;mso-position-vertical-relative:text;mso-width-relative:page;mso-height-relative:page">
            <v:imagedata r:id="rId7" o:title="Untitled"/>
            <w10:wrap type="square"/>
          </v:shape>
        </w:pict>
      </w:r>
    </w:p>
    <w:p w:rsidR="00857CD2" w:rsidRDefault="00857CD2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</w:p>
    <w:p w:rsidR="00857CD2" w:rsidRDefault="00857CD2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</w:p>
    <w:p w:rsidR="00857CD2" w:rsidRDefault="00857CD2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</w:p>
    <w:p w:rsidR="00857CD2" w:rsidRDefault="00857CD2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</w:p>
    <w:p w:rsidR="00857CD2" w:rsidRDefault="00857CD2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</w:p>
    <w:p w:rsidR="001E768A" w:rsidRPr="001E768A" w:rsidRDefault="001E768A" w:rsidP="001E768A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  <w:r w:rsidRPr="001E768A">
        <w:rPr>
          <w:rFonts w:ascii="Jokerman" w:eastAsia="Adobe Gothic Std B" w:hAnsi="Jokerman" w:cs="Times New Roman"/>
          <w:noProof/>
          <w:color w:val="4F81BD" w:themeColor="accent1"/>
          <w:sz w:val="36"/>
          <w:szCs w:val="36"/>
          <w:lang w:eastAsia="fr-FR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682230" cy="4638040"/>
            <wp:effectExtent l="0" t="0" r="0" b="0"/>
            <wp:wrapSquare wrapText="bothSides"/>
            <wp:docPr id="3" name="Image 3" descr="C:\Users\Amira\Desktop\Gamification Business Model 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a\Desktop\Gamification Business Model Canva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223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050" w:rsidRPr="005832A6" w:rsidRDefault="002E6050" w:rsidP="002E6050">
      <w:pPr>
        <w:rPr>
          <w:rFonts w:ascii="Jokerman" w:eastAsia="Adobe Gothic Std B" w:hAnsi="Jokerman" w:cs="Times New Roman"/>
          <w:color w:val="4F81BD" w:themeColor="accent1"/>
          <w:sz w:val="36"/>
          <w:szCs w:val="36"/>
        </w:rPr>
      </w:pPr>
      <w:r w:rsidRPr="005832A6">
        <w:rPr>
          <w:rFonts w:ascii="Jokerman" w:eastAsia="Adobe Gothic Std B" w:hAnsi="Jokerman" w:cs="Times New Roman"/>
          <w:color w:val="4F81BD" w:themeColor="accent1"/>
          <w:sz w:val="36"/>
          <w:szCs w:val="36"/>
        </w:rPr>
        <w:t>Menu :</w:t>
      </w:r>
    </w:p>
    <w:p w:rsidR="005C2827" w:rsidRDefault="005C2827" w:rsidP="002E6050">
      <w:pPr>
        <w:rPr>
          <w:rFonts w:ascii="Times New Roman" w:hAnsi="Times New Roman" w:cs="Times New Roman"/>
          <w:sz w:val="24"/>
          <w:szCs w:val="24"/>
        </w:rPr>
      </w:pPr>
      <w:r w:rsidRPr="005C2827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4519085" cy="2257425"/>
            <wp:effectExtent l="0" t="0" r="0" b="0"/>
            <wp:docPr id="6" name="Image 6" descr="C:\Users\Amira\Desktop\PA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a\Desktop\PAU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06" cy="22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27" w:rsidRDefault="005C2827" w:rsidP="002E6050">
      <w:pPr>
        <w:rPr>
          <w:rFonts w:ascii="Times New Roman" w:hAnsi="Times New Roman" w:cs="Times New Roman"/>
          <w:sz w:val="24"/>
          <w:szCs w:val="24"/>
        </w:rPr>
      </w:pPr>
      <w:r w:rsidRPr="005C2827"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4500017" cy="2247900"/>
            <wp:effectExtent l="0" t="0" r="0" b="0"/>
            <wp:docPr id="5" name="Image 5" descr="C:\Users\Amira\Desktop\NIV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a\Desktop\NIVEA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02" cy="225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FA" w:rsidRDefault="005C2827" w:rsidP="002E6050">
      <w:pPr>
        <w:rPr>
          <w:rFonts w:ascii="Times New Roman" w:hAnsi="Times New Roman" w:cs="Times New Roman"/>
          <w:sz w:val="24"/>
          <w:szCs w:val="24"/>
        </w:rPr>
      </w:pPr>
      <w:r w:rsidRPr="005C2827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4505325" cy="2250551"/>
            <wp:effectExtent l="0" t="0" r="0" b="0"/>
            <wp:docPr id="4" name="Image 4" descr="C:\Users\Amira\Desktop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a\Desktop\sta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5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FA" w:rsidRDefault="00DA1DFA" w:rsidP="002C2361">
      <w:pPr>
        <w:pStyle w:val="Style1"/>
      </w:pPr>
      <w:r>
        <w:t>Avantage Concurrentiel :</w:t>
      </w:r>
    </w:p>
    <w:p w:rsidR="00DA1DFA" w:rsidRDefault="00DA1DFA" w:rsidP="00DA1D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jeu attractif qui pousse les gens à réessayer pour gagner.</w:t>
      </w:r>
    </w:p>
    <w:p w:rsidR="00DA1DFA" w:rsidRDefault="00DA1DFA" w:rsidP="00DA1DF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A1DFA" w:rsidRPr="00DA1DFA" w:rsidRDefault="00DA1DFA" w:rsidP="002C2361">
      <w:pPr>
        <w:pStyle w:val="Style1"/>
      </w:pPr>
      <w:r w:rsidRPr="00DA1DFA">
        <w:t>Etude de l’existant :</w:t>
      </w:r>
    </w:p>
    <w:p w:rsidR="00DA1DFA" w:rsidRPr="00DA1DFA" w:rsidRDefault="007205D7" w:rsidP="000C08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 jeux de ce style pourraient être déjà existants dans le marché. On peut citer l’une des plus connus : </w:t>
      </w:r>
      <w:proofErr w:type="spellStart"/>
      <w:r>
        <w:rPr>
          <w:rFonts w:ascii="Times New Roman" w:hAnsi="Times New Roman" w:cs="Times New Roman"/>
          <w:sz w:val="24"/>
          <w:szCs w:val="24"/>
        </w:rPr>
        <w:t>Angry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dont </w:t>
      </w:r>
      <w:r w:rsidR="000C0805">
        <w:rPr>
          <w:rFonts w:ascii="Times New Roman" w:hAnsi="Times New Roman" w:cs="Times New Roman"/>
          <w:sz w:val="24"/>
          <w:szCs w:val="24"/>
        </w:rPr>
        <w:t>le concept se rejoint à celui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OneShotGame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 l’existence d’un projectile </w:t>
      </w:r>
      <w:proofErr w:type="spellStart"/>
      <w:r>
        <w:rPr>
          <w:rFonts w:ascii="Times New Roman" w:hAnsi="Times New Roman" w:cs="Times New Roman"/>
          <w:sz w:val="24"/>
          <w:szCs w:val="24"/>
        </w:rPr>
        <w:t>et</w:t>
      </w:r>
      <w:r w:rsidR="000C0805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0C0805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une cible à atteindre. Sauf que cette dernière est plutôt axée sur l’angle et la position du tir initial </w:t>
      </w:r>
      <w:r w:rsidR="000C0805">
        <w:rPr>
          <w:rFonts w:ascii="Times New Roman" w:hAnsi="Times New Roman" w:cs="Times New Roman"/>
          <w:sz w:val="24"/>
          <w:szCs w:val="24"/>
        </w:rPr>
        <w:t xml:space="preserve">ainsi que la gravité des objets </w:t>
      </w:r>
      <w:r>
        <w:rPr>
          <w:rFonts w:ascii="Times New Roman" w:hAnsi="Times New Roman" w:cs="Times New Roman"/>
          <w:sz w:val="24"/>
          <w:szCs w:val="24"/>
        </w:rPr>
        <w:t xml:space="preserve">alors que le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gameplay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OneShotGame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focalise surtout  sur les réflexions qui se produisent contre les obstacles et les frontières afin d’atteindre la cible.</w:t>
      </w:r>
    </w:p>
    <w:sectPr w:rsidR="00DA1DFA" w:rsidRPr="00DA1DF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51E87"/>
    <w:multiLevelType w:val="hybridMultilevel"/>
    <w:tmpl w:val="CE7035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0070C0"/>
        <w:sz w:val="3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14CDC"/>
    <w:multiLevelType w:val="hybridMultilevel"/>
    <w:tmpl w:val="7326DE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AC4B75"/>
    <w:multiLevelType w:val="hybridMultilevel"/>
    <w:tmpl w:val="124689C4"/>
    <w:lvl w:ilvl="0" w:tplc="396A174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010FB4"/>
    <w:multiLevelType w:val="hybridMultilevel"/>
    <w:tmpl w:val="4936EA0E"/>
    <w:lvl w:ilvl="0" w:tplc="DD048974">
      <w:numFmt w:val="bullet"/>
      <w:lvlText w:val="-"/>
      <w:lvlJc w:val="left"/>
      <w:pPr>
        <w:ind w:left="720" w:hanging="360"/>
      </w:pPr>
      <w:rPr>
        <w:rFonts w:ascii="Curlz MT" w:eastAsiaTheme="minorHAnsi" w:hAnsi="Curlz MT" w:cstheme="minorBidi" w:hint="default"/>
        <w:b/>
        <w:color w:val="0070C0"/>
        <w:sz w:val="3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3B4ECE"/>
    <w:multiLevelType w:val="hybridMultilevel"/>
    <w:tmpl w:val="1DC6BCDA"/>
    <w:lvl w:ilvl="0" w:tplc="2FA422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BF4C3A"/>
    <w:multiLevelType w:val="hybridMultilevel"/>
    <w:tmpl w:val="1510789C"/>
    <w:lvl w:ilvl="0" w:tplc="BDF4C0B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160ADB"/>
    <w:multiLevelType w:val="hybridMultilevel"/>
    <w:tmpl w:val="3E00E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AC2A4F"/>
    <w:multiLevelType w:val="hybridMultilevel"/>
    <w:tmpl w:val="AA4A5AE4"/>
    <w:lvl w:ilvl="0" w:tplc="DD048974">
      <w:numFmt w:val="bullet"/>
      <w:lvlText w:val="-"/>
      <w:lvlJc w:val="left"/>
      <w:pPr>
        <w:ind w:left="720" w:hanging="360"/>
      </w:pPr>
      <w:rPr>
        <w:rFonts w:ascii="Curlz MT" w:eastAsiaTheme="minorHAnsi" w:hAnsi="Curlz MT" w:cstheme="minorBidi" w:hint="default"/>
        <w:b/>
        <w:color w:val="0070C0"/>
        <w:sz w:val="3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AC7DEC"/>
    <w:multiLevelType w:val="hybridMultilevel"/>
    <w:tmpl w:val="9DEE6070"/>
    <w:lvl w:ilvl="0" w:tplc="DD048974">
      <w:numFmt w:val="bullet"/>
      <w:lvlText w:val="-"/>
      <w:lvlJc w:val="left"/>
      <w:pPr>
        <w:ind w:left="720" w:hanging="360"/>
      </w:pPr>
      <w:rPr>
        <w:rFonts w:ascii="Curlz MT" w:eastAsiaTheme="minorHAnsi" w:hAnsi="Curlz MT" w:cstheme="minorBidi" w:hint="default"/>
        <w:b/>
        <w:color w:val="0070C0"/>
        <w:sz w:val="3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B81E35"/>
    <w:multiLevelType w:val="hybridMultilevel"/>
    <w:tmpl w:val="1D4663E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9D83509"/>
    <w:multiLevelType w:val="hybridMultilevel"/>
    <w:tmpl w:val="CBDC6B1A"/>
    <w:lvl w:ilvl="0" w:tplc="B22271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F14ACB"/>
    <w:multiLevelType w:val="hybridMultilevel"/>
    <w:tmpl w:val="3D6227BA"/>
    <w:lvl w:ilvl="0" w:tplc="DD048974">
      <w:numFmt w:val="bullet"/>
      <w:lvlText w:val="-"/>
      <w:lvlJc w:val="left"/>
      <w:pPr>
        <w:ind w:left="720" w:hanging="360"/>
      </w:pPr>
      <w:rPr>
        <w:rFonts w:ascii="Curlz MT" w:eastAsiaTheme="minorHAnsi" w:hAnsi="Curlz MT" w:cstheme="minorBidi" w:hint="default"/>
        <w:b/>
        <w:color w:val="0070C0"/>
        <w:sz w:val="3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C13B9E"/>
    <w:multiLevelType w:val="hybridMultilevel"/>
    <w:tmpl w:val="B2B2C456"/>
    <w:lvl w:ilvl="0" w:tplc="DD048974">
      <w:numFmt w:val="bullet"/>
      <w:lvlText w:val="-"/>
      <w:lvlJc w:val="left"/>
      <w:pPr>
        <w:ind w:left="720" w:hanging="360"/>
      </w:pPr>
      <w:rPr>
        <w:rFonts w:ascii="Curlz MT" w:eastAsiaTheme="minorHAnsi" w:hAnsi="Curlz MT" w:cstheme="minorBidi" w:hint="default"/>
        <w:b/>
        <w:color w:val="0070C0"/>
        <w:sz w:val="3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3F65A1"/>
    <w:multiLevelType w:val="hybridMultilevel"/>
    <w:tmpl w:val="3E7A2D2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5F81316C"/>
    <w:multiLevelType w:val="hybridMultilevel"/>
    <w:tmpl w:val="730E5EB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12E4F4A"/>
    <w:multiLevelType w:val="hybridMultilevel"/>
    <w:tmpl w:val="CE923CFA"/>
    <w:lvl w:ilvl="0" w:tplc="4DB0C53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6B229B"/>
    <w:multiLevelType w:val="hybridMultilevel"/>
    <w:tmpl w:val="3B82752E"/>
    <w:lvl w:ilvl="0" w:tplc="9AAC35F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8"/>
  </w:num>
  <w:num w:numId="6">
    <w:abstractNumId w:val="3"/>
  </w:num>
  <w:num w:numId="7">
    <w:abstractNumId w:val="7"/>
  </w:num>
  <w:num w:numId="8">
    <w:abstractNumId w:val="11"/>
  </w:num>
  <w:num w:numId="9">
    <w:abstractNumId w:val="12"/>
  </w:num>
  <w:num w:numId="10">
    <w:abstractNumId w:val="0"/>
  </w:num>
  <w:num w:numId="11">
    <w:abstractNumId w:val="14"/>
  </w:num>
  <w:num w:numId="12">
    <w:abstractNumId w:val="1"/>
  </w:num>
  <w:num w:numId="13">
    <w:abstractNumId w:val="9"/>
  </w:num>
  <w:num w:numId="14">
    <w:abstractNumId w:val="13"/>
  </w:num>
  <w:num w:numId="15">
    <w:abstractNumId w:val="16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629"/>
    <w:rsid w:val="0003631C"/>
    <w:rsid w:val="000B0333"/>
    <w:rsid w:val="000C0805"/>
    <w:rsid w:val="000F6ED7"/>
    <w:rsid w:val="00123696"/>
    <w:rsid w:val="001A3966"/>
    <w:rsid w:val="001D2EEB"/>
    <w:rsid w:val="001E768A"/>
    <w:rsid w:val="0029672F"/>
    <w:rsid w:val="002C2361"/>
    <w:rsid w:val="002D4D66"/>
    <w:rsid w:val="002E6050"/>
    <w:rsid w:val="00366629"/>
    <w:rsid w:val="003C1C77"/>
    <w:rsid w:val="003D2B71"/>
    <w:rsid w:val="003E1A1C"/>
    <w:rsid w:val="00457395"/>
    <w:rsid w:val="00481CB7"/>
    <w:rsid w:val="0050753F"/>
    <w:rsid w:val="005832A6"/>
    <w:rsid w:val="005C2827"/>
    <w:rsid w:val="005C647C"/>
    <w:rsid w:val="005D2171"/>
    <w:rsid w:val="00622294"/>
    <w:rsid w:val="006416F1"/>
    <w:rsid w:val="00657A6E"/>
    <w:rsid w:val="00675BC0"/>
    <w:rsid w:val="00696226"/>
    <w:rsid w:val="006F6EA5"/>
    <w:rsid w:val="007205D7"/>
    <w:rsid w:val="00763891"/>
    <w:rsid w:val="00764B55"/>
    <w:rsid w:val="007E621B"/>
    <w:rsid w:val="008126EF"/>
    <w:rsid w:val="00857CD2"/>
    <w:rsid w:val="008719EF"/>
    <w:rsid w:val="009B1C13"/>
    <w:rsid w:val="009B6991"/>
    <w:rsid w:val="00AB5C6A"/>
    <w:rsid w:val="00AE15DC"/>
    <w:rsid w:val="00B6037B"/>
    <w:rsid w:val="00B932C0"/>
    <w:rsid w:val="00BA31AE"/>
    <w:rsid w:val="00BB4DC6"/>
    <w:rsid w:val="00C00CCD"/>
    <w:rsid w:val="00C700E1"/>
    <w:rsid w:val="00C86912"/>
    <w:rsid w:val="00C97F37"/>
    <w:rsid w:val="00CC5749"/>
    <w:rsid w:val="00D203AC"/>
    <w:rsid w:val="00D24D01"/>
    <w:rsid w:val="00D317E2"/>
    <w:rsid w:val="00DA1DFA"/>
    <w:rsid w:val="00DA7C20"/>
    <w:rsid w:val="00DC5D2B"/>
    <w:rsid w:val="00DE233D"/>
    <w:rsid w:val="00DE2C2C"/>
    <w:rsid w:val="00E7718A"/>
    <w:rsid w:val="00E83803"/>
    <w:rsid w:val="00E90C63"/>
    <w:rsid w:val="00E96F5D"/>
    <w:rsid w:val="00F75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38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891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link w:val="Style1Car"/>
    <w:qFormat/>
    <w:rsid w:val="006416F1"/>
    <w:rPr>
      <w:rFonts w:ascii="Jokerman" w:eastAsia="Adobe Gothic Std B" w:hAnsi="Jokerman" w:cs="Times New Roman"/>
      <w:color w:val="4F81BD" w:themeColor="accent1"/>
      <w:sz w:val="36"/>
      <w:szCs w:val="36"/>
    </w:rPr>
  </w:style>
  <w:style w:type="character" w:customStyle="1" w:styleId="Style1Car">
    <w:name w:val="Style1 Car"/>
    <w:basedOn w:val="DefaultParagraphFont"/>
    <w:link w:val="Style1"/>
    <w:rsid w:val="006416F1"/>
    <w:rPr>
      <w:rFonts w:ascii="Jokerman" w:eastAsia="Adobe Gothic Std B" w:hAnsi="Jokerman" w:cs="Times New Roman"/>
      <w:color w:val="4F81BD" w:themeColor="accent1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38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891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link w:val="Style1Car"/>
    <w:qFormat/>
    <w:rsid w:val="006416F1"/>
    <w:rPr>
      <w:rFonts w:ascii="Jokerman" w:eastAsia="Adobe Gothic Std B" w:hAnsi="Jokerman" w:cs="Times New Roman"/>
      <w:color w:val="4F81BD" w:themeColor="accent1"/>
      <w:sz w:val="36"/>
      <w:szCs w:val="36"/>
    </w:rPr>
  </w:style>
  <w:style w:type="character" w:customStyle="1" w:styleId="Style1Car">
    <w:name w:val="Style1 Car"/>
    <w:basedOn w:val="DefaultParagraphFont"/>
    <w:link w:val="Style1"/>
    <w:rsid w:val="006416F1"/>
    <w:rPr>
      <w:rFonts w:ascii="Jokerman" w:eastAsia="Adobe Gothic Std B" w:hAnsi="Jokerman" w:cs="Times New Roman"/>
      <w:color w:val="4F81BD" w:themeColor="accen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6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2010 look.dotx</Template>
  <TotalTime>0</TotalTime>
  <Pages>7</Pages>
  <Words>656</Words>
  <Characters>3609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Amira BA</dc:creator>
  <cp:lastModifiedBy>Hamadi</cp:lastModifiedBy>
  <cp:revision>3</cp:revision>
  <dcterms:created xsi:type="dcterms:W3CDTF">2016-03-26T16:36:00Z</dcterms:created>
  <dcterms:modified xsi:type="dcterms:W3CDTF">2016-06-03T03:00:00Z</dcterms:modified>
</cp:coreProperties>
</file>